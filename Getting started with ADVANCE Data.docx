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24909" w14:textId="4F4DE907" w:rsidR="005555A7" w:rsidRPr="00C20095" w:rsidRDefault="008508AC">
      <w:pPr>
        <w:rPr>
          <w:sz w:val="28"/>
          <w:szCs w:val="28"/>
          <w:u w:val="single"/>
        </w:rPr>
      </w:pPr>
      <w:r w:rsidRPr="00C20095">
        <w:rPr>
          <w:sz w:val="28"/>
          <w:szCs w:val="28"/>
          <w:u w:val="single"/>
        </w:rPr>
        <w:t xml:space="preserve">Getting started with </w:t>
      </w:r>
      <w:r w:rsidR="004722AF" w:rsidRPr="00C20095">
        <w:rPr>
          <w:sz w:val="28"/>
          <w:szCs w:val="28"/>
          <w:u w:val="single"/>
        </w:rPr>
        <w:t>ADVANCE Data</w:t>
      </w:r>
    </w:p>
    <w:p w14:paraId="2179C963" w14:textId="77777777" w:rsidR="008508AC" w:rsidRDefault="008508AC"/>
    <w:p w14:paraId="2C4B1C04" w14:textId="77777777" w:rsidR="0023118A" w:rsidRDefault="008508AC">
      <w:r>
        <w:t>Here are a few important pieces of information for working with the ADVANCE data.</w:t>
      </w:r>
    </w:p>
    <w:p w14:paraId="41F28960" w14:textId="587E9720" w:rsidR="008508AC" w:rsidRDefault="008508AC">
      <w:r>
        <w:t>First, see the table below for information on which schools participated at which waves.</w:t>
      </w:r>
    </w:p>
    <w:p w14:paraId="08103F90" w14:textId="77777777" w:rsidR="008508AC" w:rsidRDefault="008508AC"/>
    <w:p w14:paraId="1F3A93AA" w14:textId="11AEF429" w:rsidR="008508AC" w:rsidRDefault="008508AC" w:rsidP="00706564">
      <w:pPr>
        <w:pStyle w:val="ListParagraph"/>
        <w:numPr>
          <w:ilvl w:val="0"/>
          <w:numId w:val="2"/>
        </w:numPr>
      </w:pPr>
      <w:r>
        <w:t xml:space="preserve">Schools 101-105 began in Fall </w:t>
      </w:r>
      <w:proofErr w:type="gramStart"/>
      <w:r>
        <w:t>2020,</w:t>
      </w:r>
      <w:proofErr w:type="gramEnd"/>
      <w:r>
        <w:t xml:space="preserve"> I often consider this “Wave 0” and begin analysis with Spring 2021 as “Wave 1” since the full cohort of schools started at that wave. This school is the class of 2024, and everyone is in 9</w:t>
      </w:r>
      <w:r w:rsidRPr="00706564">
        <w:rPr>
          <w:vertAlign w:val="superscript"/>
        </w:rPr>
        <w:t>th</w:t>
      </w:r>
      <w:r>
        <w:t xml:space="preserve"> grade when they begin the study.</w:t>
      </w:r>
    </w:p>
    <w:p w14:paraId="1787A109" w14:textId="3B9E3EAF" w:rsidR="008508AC" w:rsidRDefault="008508AC" w:rsidP="00706564">
      <w:pPr>
        <w:pStyle w:val="ListParagraph"/>
        <w:numPr>
          <w:ilvl w:val="0"/>
          <w:numId w:val="2"/>
        </w:numPr>
      </w:pPr>
      <w:r>
        <w:t>A second cohort (class of 2025) began the study in Fall 2021 (W3) during 9</w:t>
      </w:r>
      <w:r w:rsidRPr="00706564">
        <w:rPr>
          <w:vertAlign w:val="superscript"/>
        </w:rPr>
        <w:t>th</w:t>
      </w:r>
      <w:r>
        <w:t xml:space="preserve"> grade.</w:t>
      </w:r>
    </w:p>
    <w:p w14:paraId="4D0573C2" w14:textId="77777777" w:rsidR="004722AF" w:rsidRDefault="004722AF"/>
    <w:tbl>
      <w:tblPr>
        <w:tblW w:w="5000" w:type="pct"/>
        <w:tblCellMar>
          <w:left w:w="0" w:type="dxa"/>
          <w:right w:w="0" w:type="dxa"/>
        </w:tblCellMar>
        <w:tblLook w:val="04A0" w:firstRow="1" w:lastRow="0" w:firstColumn="1" w:lastColumn="0" w:noHBand="0" w:noVBand="1"/>
      </w:tblPr>
      <w:tblGrid>
        <w:gridCol w:w="1160"/>
        <w:gridCol w:w="1033"/>
        <w:gridCol w:w="1018"/>
        <w:gridCol w:w="1018"/>
        <w:gridCol w:w="1018"/>
        <w:gridCol w:w="1018"/>
        <w:gridCol w:w="1018"/>
        <w:gridCol w:w="1018"/>
        <w:gridCol w:w="1039"/>
      </w:tblGrid>
      <w:tr w:rsidR="008508AC" w:rsidRPr="008508AC" w14:paraId="09EEAA3C" w14:textId="77777777" w:rsidTr="008508AC">
        <w:trPr>
          <w:trHeight w:val="561"/>
        </w:trPr>
        <w:tc>
          <w:tcPr>
            <w:tcW w:w="62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894AA1" w14:textId="77777777" w:rsidR="008508AC" w:rsidRPr="008508AC" w:rsidRDefault="008508AC" w:rsidP="008508AC">
            <w:r w:rsidRPr="008508AC">
              <w:rPr>
                <w:b/>
                <w:bCs/>
              </w:rPr>
              <w:t> </w:t>
            </w:r>
          </w:p>
        </w:tc>
        <w:tc>
          <w:tcPr>
            <w:tcW w:w="4379" w:type="pct"/>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00E219" w14:textId="77777777" w:rsidR="008508AC" w:rsidRPr="008508AC" w:rsidRDefault="008508AC" w:rsidP="008508AC">
            <w:pPr>
              <w:jc w:val="center"/>
            </w:pPr>
            <w:r w:rsidRPr="008508AC">
              <w:rPr>
                <w:b/>
                <w:bCs/>
              </w:rPr>
              <w:t>Wave</w:t>
            </w:r>
          </w:p>
        </w:tc>
      </w:tr>
      <w:tr w:rsidR="008508AC" w:rsidRPr="008508AC" w14:paraId="303C5CEC" w14:textId="77777777" w:rsidTr="008508AC">
        <w:trPr>
          <w:trHeight w:val="1122"/>
        </w:trPr>
        <w:tc>
          <w:tcPr>
            <w:tcW w:w="62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056869" w14:textId="77777777" w:rsidR="008508AC" w:rsidRPr="008508AC" w:rsidRDefault="008508AC" w:rsidP="008508AC">
            <w:r w:rsidRPr="008508AC">
              <w:rPr>
                <w:b/>
                <w:bCs/>
              </w:rPr>
              <w:t>Schools</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25EE0" w14:textId="77777777" w:rsidR="008508AC" w:rsidRDefault="008508AC" w:rsidP="008508AC">
            <w:r w:rsidRPr="008508AC">
              <w:t>Fall 2020</w:t>
            </w:r>
          </w:p>
          <w:p w14:paraId="35A1C912" w14:textId="77777777" w:rsidR="008508AC" w:rsidRDefault="008508AC" w:rsidP="008508AC"/>
          <w:p w14:paraId="7E8348DA" w14:textId="35EE28F2" w:rsidR="008508AC" w:rsidRPr="008508AC" w:rsidRDefault="008508AC" w:rsidP="008508AC">
            <w:r>
              <w:t>(W1)</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B84719" w14:textId="77777777" w:rsidR="008508AC" w:rsidRDefault="008508AC" w:rsidP="008508AC">
            <w:r w:rsidRPr="008508AC">
              <w:t>Spring 2021</w:t>
            </w:r>
          </w:p>
          <w:p w14:paraId="3CF05A40" w14:textId="77777777" w:rsidR="008508AC" w:rsidRDefault="008508AC" w:rsidP="008508AC"/>
          <w:p w14:paraId="0D8EC2B1" w14:textId="37D85399" w:rsidR="008508AC" w:rsidRPr="008508AC" w:rsidRDefault="008508AC" w:rsidP="008508AC">
            <w:r>
              <w:t>(W2)</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646449" w14:textId="77777777" w:rsidR="008508AC" w:rsidRDefault="008508AC" w:rsidP="008508AC">
            <w:r w:rsidRPr="008508AC">
              <w:t>Fall 2021</w:t>
            </w:r>
          </w:p>
          <w:p w14:paraId="1B9E6C60" w14:textId="77777777" w:rsidR="008508AC" w:rsidRDefault="008508AC" w:rsidP="008508AC"/>
          <w:p w14:paraId="38CFBE91" w14:textId="6595FE68" w:rsidR="008508AC" w:rsidRPr="008508AC" w:rsidRDefault="008508AC" w:rsidP="008508AC">
            <w:r>
              <w:t>(W3)</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E4EA4" w14:textId="77777777" w:rsidR="008508AC" w:rsidRDefault="008508AC" w:rsidP="008508AC">
            <w:r w:rsidRPr="008508AC">
              <w:t>Spring 2022</w:t>
            </w:r>
          </w:p>
          <w:p w14:paraId="707CA503" w14:textId="77777777" w:rsidR="008508AC" w:rsidRDefault="008508AC" w:rsidP="008508AC"/>
          <w:p w14:paraId="14CE9858" w14:textId="4169B810" w:rsidR="008508AC" w:rsidRPr="008508AC" w:rsidRDefault="008508AC" w:rsidP="008508AC">
            <w:r>
              <w:t>(W4)</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38A5C" w14:textId="77777777" w:rsidR="008508AC" w:rsidRDefault="008508AC" w:rsidP="008508AC">
            <w:r w:rsidRPr="008508AC">
              <w:t>Fall 2022</w:t>
            </w:r>
          </w:p>
          <w:p w14:paraId="372065C5" w14:textId="77777777" w:rsidR="008508AC" w:rsidRDefault="008508AC" w:rsidP="008508AC"/>
          <w:p w14:paraId="54B72F60" w14:textId="772B6ACA" w:rsidR="008508AC" w:rsidRPr="008508AC" w:rsidRDefault="008508AC" w:rsidP="008508AC">
            <w:r>
              <w:t>(W5)</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F8DCAC" w14:textId="77777777" w:rsidR="008508AC" w:rsidRDefault="008508AC" w:rsidP="008508AC">
            <w:r w:rsidRPr="008508AC">
              <w:t>Spring 2023</w:t>
            </w:r>
          </w:p>
          <w:p w14:paraId="74DD92E7" w14:textId="77777777" w:rsidR="008508AC" w:rsidRDefault="008508AC" w:rsidP="008508AC"/>
          <w:p w14:paraId="12A153B0" w14:textId="49CBD20F" w:rsidR="008508AC" w:rsidRPr="008508AC" w:rsidRDefault="008508AC" w:rsidP="008508AC">
            <w:r>
              <w:t>(W6)</w:t>
            </w:r>
          </w:p>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8F9D3A" w14:textId="77777777" w:rsidR="008508AC" w:rsidRDefault="008508AC" w:rsidP="008508AC">
            <w:r w:rsidRPr="008508AC">
              <w:t>Fall 2023</w:t>
            </w:r>
          </w:p>
          <w:p w14:paraId="357A9FB2" w14:textId="77777777" w:rsidR="008508AC" w:rsidRDefault="008508AC" w:rsidP="008508AC"/>
          <w:p w14:paraId="52144A4C" w14:textId="6574512A" w:rsidR="008508AC" w:rsidRPr="008508AC" w:rsidRDefault="008508AC" w:rsidP="008508AC">
            <w:r>
              <w:t>(W7)</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D98A42" w14:textId="77777777" w:rsidR="008508AC" w:rsidRDefault="008508AC" w:rsidP="008508AC">
            <w:r w:rsidRPr="008508AC">
              <w:t>Spring 2024</w:t>
            </w:r>
          </w:p>
          <w:p w14:paraId="277A1A21" w14:textId="77777777" w:rsidR="008508AC" w:rsidRDefault="008508AC" w:rsidP="008508AC"/>
          <w:p w14:paraId="6F732AC3" w14:textId="17EA2EA0" w:rsidR="008508AC" w:rsidRPr="008508AC" w:rsidRDefault="008508AC" w:rsidP="008508AC">
            <w:r>
              <w:t>(W8)</w:t>
            </w:r>
          </w:p>
        </w:tc>
      </w:tr>
      <w:tr w:rsidR="008508AC" w:rsidRPr="008508AC" w14:paraId="0EFF3B6F" w14:textId="77777777" w:rsidTr="00127DB3">
        <w:trPr>
          <w:trHeight w:val="703"/>
        </w:trPr>
        <w:tc>
          <w:tcPr>
            <w:tcW w:w="62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C59ABC" w14:textId="77777777" w:rsidR="008508AC" w:rsidRPr="008508AC" w:rsidRDefault="008508AC" w:rsidP="008508AC">
            <w:r w:rsidRPr="008508AC">
              <w:t>Schools 101-105</w:t>
            </w:r>
          </w:p>
        </w:tc>
        <w:tc>
          <w:tcPr>
            <w:tcW w:w="553"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35CDDF56"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35FDB332"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60D04D8B"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323BB92B"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383B8123"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5DD5DF60"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70E74089" w14:textId="77777777" w:rsidR="008508AC" w:rsidRPr="008508AC" w:rsidRDefault="008508AC" w:rsidP="008508AC"/>
        </w:tc>
        <w:tc>
          <w:tcPr>
            <w:tcW w:w="553"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72A3BFBA" w14:textId="77777777" w:rsidR="008508AC" w:rsidRPr="008508AC" w:rsidRDefault="008508AC" w:rsidP="008508AC"/>
        </w:tc>
      </w:tr>
      <w:tr w:rsidR="008508AC" w:rsidRPr="008508AC" w14:paraId="217B59EC" w14:textId="77777777" w:rsidTr="00127DB3">
        <w:trPr>
          <w:trHeight w:val="685"/>
        </w:trPr>
        <w:tc>
          <w:tcPr>
            <w:tcW w:w="62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7C459" w14:textId="7FFE498C" w:rsidR="008508AC" w:rsidRPr="008508AC" w:rsidRDefault="008508AC" w:rsidP="008508AC">
            <w:r w:rsidRPr="008508AC">
              <w:t>Schools 106-114</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47EED"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0995EF7E"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58115A63"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2CC568D9"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2C54215A"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32904F57"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654087AF" w14:textId="77777777" w:rsidR="008508AC" w:rsidRPr="008508AC" w:rsidRDefault="008508AC" w:rsidP="008508AC"/>
        </w:tc>
        <w:tc>
          <w:tcPr>
            <w:tcW w:w="553"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77A21E8F" w14:textId="77777777" w:rsidR="008508AC" w:rsidRPr="008508AC" w:rsidRDefault="008508AC" w:rsidP="008508AC"/>
        </w:tc>
      </w:tr>
      <w:tr w:rsidR="008508AC" w:rsidRPr="008508AC" w14:paraId="39FA0332" w14:textId="77777777" w:rsidTr="00706564">
        <w:trPr>
          <w:trHeight w:val="559"/>
        </w:trPr>
        <w:tc>
          <w:tcPr>
            <w:tcW w:w="62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39DA05" w14:textId="77777777" w:rsidR="008508AC" w:rsidRDefault="008508AC" w:rsidP="008508AC">
            <w:r w:rsidRPr="008508AC">
              <w:t>Second cohort</w:t>
            </w:r>
          </w:p>
          <w:p w14:paraId="143583E2" w14:textId="1B77DEB8" w:rsidR="008508AC" w:rsidRPr="008508AC" w:rsidRDefault="008508AC" w:rsidP="008508AC"/>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114413"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6D77FB"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53A07AF3"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4E99A0E8"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76BEBBF2"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0E3D20B0" w14:textId="77777777" w:rsidR="008508AC" w:rsidRPr="008508AC" w:rsidRDefault="008508AC" w:rsidP="008508AC"/>
        </w:tc>
        <w:tc>
          <w:tcPr>
            <w:tcW w:w="545"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5A1BB775" w14:textId="77777777" w:rsidR="008508AC" w:rsidRPr="008508AC" w:rsidRDefault="008508AC" w:rsidP="008508AC"/>
        </w:tc>
        <w:tc>
          <w:tcPr>
            <w:tcW w:w="553" w:type="pct"/>
            <w:tcBorders>
              <w:top w:val="single" w:sz="8" w:space="0" w:color="000000"/>
              <w:left w:val="single" w:sz="8" w:space="0" w:color="000000"/>
              <w:bottom w:val="single" w:sz="8" w:space="0" w:color="000000"/>
              <w:right w:val="single" w:sz="8" w:space="0" w:color="000000"/>
            </w:tcBorders>
            <w:shd w:val="clear" w:color="auto" w:fill="B7DEE8"/>
            <w:tcMar>
              <w:top w:w="15" w:type="dxa"/>
              <w:left w:w="108" w:type="dxa"/>
              <w:bottom w:w="0" w:type="dxa"/>
              <w:right w:w="108" w:type="dxa"/>
            </w:tcMar>
            <w:hideMark/>
          </w:tcPr>
          <w:p w14:paraId="7459F431" w14:textId="77777777" w:rsidR="008508AC" w:rsidRPr="008508AC" w:rsidRDefault="008508AC" w:rsidP="008508AC"/>
        </w:tc>
      </w:tr>
    </w:tbl>
    <w:p w14:paraId="70DE16AB" w14:textId="64B20771" w:rsidR="008508AC" w:rsidRDefault="008508AC"/>
    <w:p w14:paraId="64E20929" w14:textId="126CA23E" w:rsidR="008508AC" w:rsidRDefault="008508AC"/>
    <w:p w14:paraId="3DDA12BA" w14:textId="1FE6057B" w:rsidR="00127DB3" w:rsidRDefault="00127DB3">
      <w:r>
        <w:t>Notes &amp; helpful tips</w:t>
      </w:r>
    </w:p>
    <w:p w14:paraId="3E44828F" w14:textId="16E4B07C" w:rsidR="00127DB3" w:rsidRDefault="00127DB3" w:rsidP="00127DB3">
      <w:pPr>
        <w:pStyle w:val="ListParagraph"/>
        <w:numPr>
          <w:ilvl w:val="0"/>
          <w:numId w:val="1"/>
        </w:numPr>
      </w:pPr>
      <w:r>
        <w:t>The most important thing to note about the SNA data (CLEAN edge list files) is that the data has been filtered to remove nominations to non-participants. Meaning, that since those students did not consent to participate in the study, those friendship nominations cannot be used (and we do not have any attribute data on those individuals). This greatly reduces the size of our networks (see the ADVANCE summary document for details on enrollment and retention and you will see the number of students recruited vs. consented for each wave).</w:t>
      </w:r>
    </w:p>
    <w:p w14:paraId="4D436D6B" w14:textId="059EAF9A" w:rsidR="005A2DA3" w:rsidRDefault="005A2DA3" w:rsidP="00127DB3">
      <w:pPr>
        <w:pStyle w:val="ListParagraph"/>
        <w:numPr>
          <w:ilvl w:val="0"/>
          <w:numId w:val="1"/>
        </w:numPr>
      </w:pPr>
      <w:r>
        <w:t xml:space="preserve">There are several additional reasons that the networks are smaller </w:t>
      </w:r>
      <w:r w:rsidR="00706564">
        <w:t xml:space="preserve">or have lower average degree scores </w:t>
      </w:r>
      <w:r>
        <w:t>than expected: invalid nominations to students attending different schools, unenrollment from the study, students transferring to different schools etc. We have retained as many valid nominations as possible.</w:t>
      </w:r>
    </w:p>
    <w:p w14:paraId="3128AA7C" w14:textId="75DAA01C" w:rsidR="00127DB3" w:rsidRDefault="00127DB3" w:rsidP="00127DB3">
      <w:pPr>
        <w:pStyle w:val="ListParagraph"/>
        <w:numPr>
          <w:ilvl w:val="0"/>
          <w:numId w:val="1"/>
        </w:numPr>
      </w:pPr>
      <w:r>
        <w:t>Always check to codebook to see if variable coding has changed between waves, or to see if items have been dropped from the survey</w:t>
      </w:r>
      <w:r w:rsidR="005A2DA3">
        <w:t>.</w:t>
      </w:r>
    </w:p>
    <w:p w14:paraId="194C5F68" w14:textId="37CC3514" w:rsidR="00127DB3" w:rsidRDefault="00127DB3" w:rsidP="00127DB3">
      <w:pPr>
        <w:pStyle w:val="ListParagraph"/>
        <w:numPr>
          <w:ilvl w:val="0"/>
          <w:numId w:val="1"/>
        </w:numPr>
      </w:pPr>
      <w:r>
        <w:t>School 108 dropped out of the SNA portion beginning at Wave 3</w:t>
      </w:r>
    </w:p>
    <w:p w14:paraId="6891C16B" w14:textId="00FBEFB9" w:rsidR="00706564" w:rsidRDefault="00127DB3" w:rsidP="00706564">
      <w:pPr>
        <w:pStyle w:val="ListParagraph"/>
        <w:numPr>
          <w:ilvl w:val="0"/>
          <w:numId w:val="1"/>
        </w:numPr>
      </w:pPr>
      <w:r>
        <w:t>Be aware of the staggered cohort design, schools beginning with 200 are a separate cohort.</w:t>
      </w:r>
    </w:p>
    <w:p w14:paraId="568974F8" w14:textId="4290815B" w:rsidR="00E3443C" w:rsidRDefault="00E3443C" w:rsidP="00706564">
      <w:pPr>
        <w:pStyle w:val="ListParagraph"/>
        <w:numPr>
          <w:ilvl w:val="0"/>
          <w:numId w:val="1"/>
        </w:numPr>
      </w:pPr>
      <w:r>
        <w:lastRenderedPageBreak/>
        <w:t>For the clean files, I’ve removed transfer students, it has been logistically difficult to include them in longitudinal analyses pooled across schools.</w:t>
      </w:r>
      <w:r>
        <w:br/>
      </w:r>
    </w:p>
    <w:p w14:paraId="7CBE10C9" w14:textId="3AB6096A" w:rsidR="004722AF" w:rsidRPr="00706564" w:rsidRDefault="004722AF">
      <w:pPr>
        <w:rPr>
          <w:u w:val="single"/>
        </w:rPr>
      </w:pPr>
      <w:r w:rsidRPr="00706564">
        <w:rPr>
          <w:u w:val="single"/>
        </w:rPr>
        <w:t>List of Files</w:t>
      </w:r>
    </w:p>
    <w:p w14:paraId="640489E1" w14:textId="77777777" w:rsidR="004722AF" w:rsidRDefault="004722AF"/>
    <w:p w14:paraId="7DE921AF" w14:textId="74D17C62" w:rsidR="004722AF" w:rsidRDefault="004722AF">
      <w:r>
        <w:t>Wave 1</w:t>
      </w:r>
    </w:p>
    <w:p w14:paraId="74EFE2F1" w14:textId="72C914CF" w:rsidR="004722AF" w:rsidRDefault="004722AF">
      <w:r>
        <w:t xml:space="preserve">Survey/attribute data: </w:t>
      </w:r>
      <w:r>
        <w:tab/>
      </w:r>
      <w:r w:rsidR="00B4772E">
        <w:tab/>
      </w:r>
      <w:r w:rsidR="00B4772E">
        <w:tab/>
      </w:r>
      <w:r w:rsidR="00B4772E">
        <w:tab/>
      </w:r>
      <w:r w:rsidR="00B4772E">
        <w:tab/>
      </w:r>
      <w:r w:rsidR="00B4772E">
        <w:tab/>
        <w:t>w</w:t>
      </w:r>
      <w:r>
        <w:t xml:space="preserve">1_adv_data </w:t>
      </w:r>
    </w:p>
    <w:p w14:paraId="6F367042" w14:textId="2FCCE8D6" w:rsidR="004722AF" w:rsidRDefault="004722AF">
      <w:r>
        <w:t>Network edge lists only for survey participants:</w:t>
      </w:r>
      <w:r>
        <w:tab/>
        <w:t xml:space="preserve"> </w:t>
      </w:r>
      <w:r w:rsidR="00B4772E">
        <w:tab/>
      </w:r>
      <w:r w:rsidR="00B4772E">
        <w:tab/>
      </w:r>
      <w:r>
        <w:t>w1edges_clean</w:t>
      </w:r>
    </w:p>
    <w:p w14:paraId="4CEF7B39" w14:textId="77777777" w:rsidR="004722AF" w:rsidRDefault="004722AF"/>
    <w:p w14:paraId="70DE68D7" w14:textId="67B2E577" w:rsidR="00B4772E" w:rsidRDefault="00B4772E" w:rsidP="00B4772E">
      <w:r>
        <w:t>Wave 2</w:t>
      </w:r>
    </w:p>
    <w:p w14:paraId="1F69028F" w14:textId="598517C1" w:rsidR="00B4772E" w:rsidRDefault="00B4772E" w:rsidP="00B4772E">
      <w:r>
        <w:t xml:space="preserve">Survey/attribute data: </w:t>
      </w:r>
      <w:r>
        <w:tab/>
      </w:r>
      <w:r>
        <w:tab/>
      </w:r>
      <w:r>
        <w:tab/>
      </w:r>
      <w:r>
        <w:tab/>
      </w:r>
      <w:r>
        <w:tab/>
      </w:r>
      <w:r>
        <w:tab/>
        <w:t xml:space="preserve">w2_adv_data </w:t>
      </w:r>
    </w:p>
    <w:p w14:paraId="1A93E492" w14:textId="4C6456F6" w:rsidR="00B4772E" w:rsidRDefault="00B4772E" w:rsidP="00B4772E">
      <w:r>
        <w:t>Network edge lists only for survey participants:</w:t>
      </w:r>
      <w:r>
        <w:tab/>
        <w:t xml:space="preserve"> </w:t>
      </w:r>
      <w:r>
        <w:tab/>
      </w:r>
      <w:r>
        <w:tab/>
        <w:t>w2edges_clean</w:t>
      </w:r>
    </w:p>
    <w:p w14:paraId="24A88AB8" w14:textId="77777777" w:rsidR="00B4772E" w:rsidRDefault="00B4772E"/>
    <w:p w14:paraId="1BA44512" w14:textId="328615F4" w:rsidR="00B4772E" w:rsidRDefault="00B4772E" w:rsidP="00B4772E">
      <w:r>
        <w:t>Wave 3</w:t>
      </w:r>
    </w:p>
    <w:p w14:paraId="07FA89E7" w14:textId="217D0E90" w:rsidR="00B4772E" w:rsidRDefault="00B4772E" w:rsidP="00B4772E">
      <w:r>
        <w:t xml:space="preserve">Survey/attribute data: </w:t>
      </w:r>
      <w:r>
        <w:tab/>
      </w:r>
      <w:r>
        <w:tab/>
      </w:r>
      <w:r>
        <w:tab/>
      </w:r>
      <w:r>
        <w:tab/>
      </w:r>
      <w:r>
        <w:tab/>
      </w:r>
      <w:r>
        <w:tab/>
        <w:t xml:space="preserve">w3_adv_data </w:t>
      </w:r>
    </w:p>
    <w:p w14:paraId="31890589" w14:textId="1ED132FF" w:rsidR="00B4772E" w:rsidRDefault="00B4772E" w:rsidP="00B4772E">
      <w:r>
        <w:t>Network edge lists only for survey participants:</w:t>
      </w:r>
      <w:r>
        <w:tab/>
        <w:t xml:space="preserve"> </w:t>
      </w:r>
      <w:r>
        <w:tab/>
      </w:r>
      <w:r>
        <w:tab/>
        <w:t>w3edges_clean</w:t>
      </w:r>
    </w:p>
    <w:p w14:paraId="5723EAEA" w14:textId="77777777" w:rsidR="00117CD2" w:rsidRDefault="00117CD2" w:rsidP="00B4772E"/>
    <w:p w14:paraId="1F330C5D" w14:textId="77777777" w:rsidR="00117CD2" w:rsidRDefault="00117CD2" w:rsidP="00B4772E"/>
    <w:p w14:paraId="0D012022" w14:textId="6AD9990B" w:rsidR="00117CD2" w:rsidRDefault="00117CD2" w:rsidP="00117CD2">
      <w:r>
        <w:t>Wave 4</w:t>
      </w:r>
    </w:p>
    <w:p w14:paraId="7F3A6861" w14:textId="2F3AA899" w:rsidR="00117CD2" w:rsidRDefault="00117CD2" w:rsidP="00117CD2">
      <w:r>
        <w:t xml:space="preserve">Survey/attribute data: </w:t>
      </w:r>
      <w:r>
        <w:tab/>
      </w:r>
      <w:r>
        <w:tab/>
      </w:r>
      <w:r>
        <w:tab/>
      </w:r>
      <w:r>
        <w:tab/>
      </w:r>
      <w:r>
        <w:tab/>
      </w:r>
      <w:r>
        <w:tab/>
        <w:t>w</w:t>
      </w:r>
      <w:r w:rsidR="00CF284F">
        <w:t>4</w:t>
      </w:r>
      <w:r>
        <w:t xml:space="preserve">_adv_data </w:t>
      </w:r>
    </w:p>
    <w:p w14:paraId="7EC33BA2" w14:textId="7EA5B778" w:rsidR="00117CD2" w:rsidRDefault="00117CD2" w:rsidP="00117CD2">
      <w:r>
        <w:t>Network edge lists only for survey participants:</w:t>
      </w:r>
      <w:r>
        <w:tab/>
        <w:t xml:space="preserve"> </w:t>
      </w:r>
      <w:r>
        <w:tab/>
      </w:r>
      <w:r>
        <w:tab/>
        <w:t>w</w:t>
      </w:r>
      <w:r w:rsidR="00CF284F">
        <w:t>4</w:t>
      </w:r>
      <w:r>
        <w:t>edges_clean</w:t>
      </w:r>
    </w:p>
    <w:p w14:paraId="22D3B35C" w14:textId="77777777" w:rsidR="00117CD2" w:rsidRDefault="00117CD2" w:rsidP="00117CD2"/>
    <w:p w14:paraId="06E30EF9" w14:textId="41F209E0" w:rsidR="008508AC" w:rsidRDefault="008508AC" w:rsidP="008508AC">
      <w:r>
        <w:t>Wave 5</w:t>
      </w:r>
    </w:p>
    <w:p w14:paraId="4FC21B95" w14:textId="76223C7D" w:rsidR="008508AC" w:rsidRDefault="008508AC" w:rsidP="008508AC">
      <w:r>
        <w:t xml:space="preserve">Survey/attribute data: </w:t>
      </w:r>
      <w:r>
        <w:tab/>
      </w:r>
      <w:r>
        <w:tab/>
      </w:r>
      <w:r>
        <w:tab/>
      </w:r>
      <w:r>
        <w:tab/>
      </w:r>
      <w:r>
        <w:tab/>
      </w:r>
      <w:r>
        <w:tab/>
        <w:t xml:space="preserve">w5_adv_data </w:t>
      </w:r>
    </w:p>
    <w:p w14:paraId="64A8F4A6" w14:textId="736448C4" w:rsidR="008508AC" w:rsidRDefault="008508AC" w:rsidP="008508AC">
      <w:r>
        <w:t>Network edge lists only for survey participants:</w:t>
      </w:r>
      <w:r>
        <w:tab/>
        <w:t xml:space="preserve"> </w:t>
      </w:r>
      <w:r>
        <w:tab/>
      </w:r>
      <w:r>
        <w:tab/>
        <w:t>w5edges_clean</w:t>
      </w:r>
    </w:p>
    <w:p w14:paraId="40BE761F" w14:textId="77777777" w:rsidR="008508AC" w:rsidRDefault="008508AC" w:rsidP="008508AC"/>
    <w:p w14:paraId="7CB5EB51" w14:textId="41041545" w:rsidR="008508AC" w:rsidRDefault="008508AC" w:rsidP="008508AC">
      <w:r>
        <w:t xml:space="preserve">Wave </w:t>
      </w:r>
      <w:r w:rsidR="00990C1E">
        <w:t>6</w:t>
      </w:r>
    </w:p>
    <w:p w14:paraId="6A117B48" w14:textId="35A26D28" w:rsidR="008508AC" w:rsidRDefault="008508AC" w:rsidP="008508AC">
      <w:r>
        <w:t xml:space="preserve">Survey/attribute data: </w:t>
      </w:r>
      <w:r>
        <w:tab/>
      </w:r>
      <w:r>
        <w:tab/>
      </w:r>
      <w:r>
        <w:tab/>
      </w:r>
      <w:r>
        <w:tab/>
      </w:r>
      <w:r>
        <w:tab/>
      </w:r>
      <w:r>
        <w:tab/>
        <w:t xml:space="preserve">w6_adv_data </w:t>
      </w:r>
    </w:p>
    <w:p w14:paraId="3BB378E9" w14:textId="1526F0A8" w:rsidR="008508AC" w:rsidRDefault="008508AC" w:rsidP="008508AC">
      <w:r>
        <w:t>Network edge lists only for survey participants:</w:t>
      </w:r>
      <w:r>
        <w:tab/>
        <w:t xml:space="preserve"> </w:t>
      </w:r>
      <w:r>
        <w:tab/>
      </w:r>
      <w:r>
        <w:tab/>
        <w:t>w6edges_clean</w:t>
      </w:r>
    </w:p>
    <w:p w14:paraId="6F3250DE" w14:textId="77777777" w:rsidR="008508AC" w:rsidRDefault="008508AC" w:rsidP="008508AC"/>
    <w:p w14:paraId="171DF9A2" w14:textId="422DBDF5" w:rsidR="00990C1E" w:rsidRDefault="00990C1E" w:rsidP="00990C1E">
      <w:r>
        <w:t xml:space="preserve">Wave </w:t>
      </w:r>
      <w:r>
        <w:t>7</w:t>
      </w:r>
    </w:p>
    <w:p w14:paraId="73FE7CA9" w14:textId="1531C2F2" w:rsidR="00990C1E" w:rsidRDefault="00990C1E" w:rsidP="00990C1E">
      <w:r>
        <w:t xml:space="preserve">Survey/attribute data: </w:t>
      </w:r>
      <w:r>
        <w:tab/>
      </w:r>
      <w:r>
        <w:tab/>
      </w:r>
      <w:r>
        <w:tab/>
      </w:r>
      <w:r>
        <w:tab/>
      </w:r>
      <w:r>
        <w:tab/>
      </w:r>
      <w:r>
        <w:tab/>
        <w:t>w</w:t>
      </w:r>
      <w:r>
        <w:t>7</w:t>
      </w:r>
      <w:r>
        <w:t xml:space="preserve">_adv_data </w:t>
      </w:r>
    </w:p>
    <w:p w14:paraId="0501642C" w14:textId="5FCC5023" w:rsidR="00990C1E" w:rsidRDefault="00990C1E" w:rsidP="00990C1E">
      <w:r>
        <w:t>Network edge lists only for survey participants:</w:t>
      </w:r>
      <w:r>
        <w:tab/>
        <w:t xml:space="preserve"> </w:t>
      </w:r>
      <w:r>
        <w:tab/>
      </w:r>
      <w:r>
        <w:tab/>
        <w:t>w</w:t>
      </w:r>
      <w:r>
        <w:t>7</w:t>
      </w:r>
      <w:r>
        <w:t>edges_clean</w:t>
      </w:r>
    </w:p>
    <w:p w14:paraId="216C9A5E" w14:textId="77777777" w:rsidR="00990C1E" w:rsidRDefault="00990C1E" w:rsidP="00990C1E"/>
    <w:p w14:paraId="1933F7EE" w14:textId="77777777" w:rsidR="004722AF" w:rsidRDefault="004722AF"/>
    <w:sectPr w:rsidR="00472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84771"/>
    <w:multiLevelType w:val="hybridMultilevel"/>
    <w:tmpl w:val="1B003FA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45D6480"/>
    <w:multiLevelType w:val="hybridMultilevel"/>
    <w:tmpl w:val="87E61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67248">
    <w:abstractNumId w:val="0"/>
  </w:num>
  <w:num w:numId="2" w16cid:durableId="1645696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AF"/>
    <w:rsid w:val="00117CD2"/>
    <w:rsid w:val="00127DB3"/>
    <w:rsid w:val="00175FC3"/>
    <w:rsid w:val="001857B9"/>
    <w:rsid w:val="00201E98"/>
    <w:rsid w:val="0023118A"/>
    <w:rsid w:val="00240786"/>
    <w:rsid w:val="00464122"/>
    <w:rsid w:val="004722AF"/>
    <w:rsid w:val="004D03D7"/>
    <w:rsid w:val="004D14A0"/>
    <w:rsid w:val="005555A7"/>
    <w:rsid w:val="005A2DA3"/>
    <w:rsid w:val="005A763B"/>
    <w:rsid w:val="00633283"/>
    <w:rsid w:val="00706564"/>
    <w:rsid w:val="00736EC9"/>
    <w:rsid w:val="0075053E"/>
    <w:rsid w:val="008508AC"/>
    <w:rsid w:val="008F77C9"/>
    <w:rsid w:val="00990C1E"/>
    <w:rsid w:val="00997123"/>
    <w:rsid w:val="00A01889"/>
    <w:rsid w:val="00A06F34"/>
    <w:rsid w:val="00B20B20"/>
    <w:rsid w:val="00B4772E"/>
    <w:rsid w:val="00BE7B0A"/>
    <w:rsid w:val="00C20095"/>
    <w:rsid w:val="00C22D4B"/>
    <w:rsid w:val="00C35D05"/>
    <w:rsid w:val="00CD2974"/>
    <w:rsid w:val="00CF107B"/>
    <w:rsid w:val="00CF284F"/>
    <w:rsid w:val="00D57E68"/>
    <w:rsid w:val="00D8537C"/>
    <w:rsid w:val="00D9188D"/>
    <w:rsid w:val="00DC2A3F"/>
    <w:rsid w:val="00DC541E"/>
    <w:rsid w:val="00E3443C"/>
    <w:rsid w:val="00E401FD"/>
    <w:rsid w:val="00F5546A"/>
    <w:rsid w:val="00FC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AD7667"/>
  <w15:chartTrackingRefBased/>
  <w15:docId w15:val="{ABF9365E-2BB2-834C-AA01-8682F8DB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2AF"/>
    <w:rPr>
      <w:rFonts w:eastAsiaTheme="majorEastAsia" w:cstheme="majorBidi"/>
      <w:color w:val="272727" w:themeColor="text1" w:themeTint="D8"/>
    </w:rPr>
  </w:style>
  <w:style w:type="paragraph" w:styleId="Title">
    <w:name w:val="Title"/>
    <w:basedOn w:val="Normal"/>
    <w:next w:val="Normal"/>
    <w:link w:val="TitleChar"/>
    <w:uiPriority w:val="10"/>
    <w:qFormat/>
    <w:rsid w:val="0047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2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2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22AF"/>
    <w:rPr>
      <w:i/>
      <w:iCs/>
      <w:color w:val="404040" w:themeColor="text1" w:themeTint="BF"/>
    </w:rPr>
  </w:style>
  <w:style w:type="paragraph" w:styleId="ListParagraph">
    <w:name w:val="List Paragraph"/>
    <w:basedOn w:val="Normal"/>
    <w:uiPriority w:val="34"/>
    <w:qFormat/>
    <w:rsid w:val="004722AF"/>
    <w:pPr>
      <w:ind w:left="720"/>
      <w:contextualSpacing/>
    </w:pPr>
  </w:style>
  <w:style w:type="character" w:styleId="IntenseEmphasis">
    <w:name w:val="Intense Emphasis"/>
    <w:basedOn w:val="DefaultParagraphFont"/>
    <w:uiPriority w:val="21"/>
    <w:qFormat/>
    <w:rsid w:val="004722AF"/>
    <w:rPr>
      <w:i/>
      <w:iCs/>
      <w:color w:val="0F4761" w:themeColor="accent1" w:themeShade="BF"/>
    </w:rPr>
  </w:style>
  <w:style w:type="paragraph" w:styleId="IntenseQuote">
    <w:name w:val="Intense Quote"/>
    <w:basedOn w:val="Normal"/>
    <w:next w:val="Normal"/>
    <w:link w:val="IntenseQuoteChar"/>
    <w:uiPriority w:val="30"/>
    <w:qFormat/>
    <w:rsid w:val="0047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2AF"/>
    <w:rPr>
      <w:i/>
      <w:iCs/>
      <w:color w:val="0F4761" w:themeColor="accent1" w:themeShade="BF"/>
    </w:rPr>
  </w:style>
  <w:style w:type="character" w:styleId="IntenseReference">
    <w:name w:val="Intense Reference"/>
    <w:basedOn w:val="DefaultParagraphFont"/>
    <w:uiPriority w:val="32"/>
    <w:qFormat/>
    <w:rsid w:val="00472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5832">
      <w:bodyDiv w:val="1"/>
      <w:marLeft w:val="0"/>
      <w:marRight w:val="0"/>
      <w:marTop w:val="0"/>
      <w:marBottom w:val="0"/>
      <w:divBdr>
        <w:top w:val="none" w:sz="0" w:space="0" w:color="auto"/>
        <w:left w:val="none" w:sz="0" w:space="0" w:color="auto"/>
        <w:bottom w:val="none" w:sz="0" w:space="0" w:color="auto"/>
        <w:right w:val="none" w:sz="0" w:space="0" w:color="auto"/>
      </w:divBdr>
    </w:div>
    <w:div w:id="101295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56</TotalTime>
  <Pages>2</Pages>
  <Words>411</Words>
  <Characters>2510</Characters>
  <Application>Microsoft Office Word</Application>
  <DocSecurity>0</DocSecurity>
  <Lines>37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Piombo</dc:creator>
  <cp:keywords/>
  <dc:description/>
  <cp:lastModifiedBy>Sarah Piombo</cp:lastModifiedBy>
  <cp:revision>8</cp:revision>
  <dcterms:created xsi:type="dcterms:W3CDTF">2024-04-19T21:19:00Z</dcterms:created>
  <dcterms:modified xsi:type="dcterms:W3CDTF">2024-08-28T14:10:00Z</dcterms:modified>
</cp:coreProperties>
</file>